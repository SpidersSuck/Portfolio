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5FC9" w14:textId="61175740" w:rsidR="00313E55" w:rsidRPr="00FB5377" w:rsidRDefault="005A1C15" w:rsidP="00FB5377">
      <w:pPr>
        <w:pStyle w:val="Title"/>
      </w:pPr>
      <w:r>
        <w:t>Julian Hutchins</w:t>
      </w:r>
      <w:r w:rsidR="00313E55" w:rsidRPr="00FB5377">
        <w:tab/>
      </w:r>
      <w:r>
        <w:rPr>
          <w:rStyle w:val="Emphasis"/>
        </w:rPr>
        <w:t>Computer Science</w:t>
      </w:r>
    </w:p>
    <w:p w14:paraId="1657A6B8" w14:textId="60709E48" w:rsidR="00313E55" w:rsidRPr="00FB5377" w:rsidRDefault="005A1C15" w:rsidP="00FB5377">
      <w:pPr>
        <w:pStyle w:val="Subtitle"/>
      </w:pPr>
      <w:r>
        <w:t>julian.hutchins@wsu.edu</w:t>
      </w:r>
      <w:r w:rsidR="00313E55" w:rsidRPr="00FB5377">
        <w:t xml:space="preserve"> | </w:t>
      </w:r>
      <w:r>
        <w:t>Pullman</w:t>
      </w:r>
      <w:r w:rsidR="00694A7B" w:rsidRPr="00FB5377">
        <w:t xml:space="preserve">, </w:t>
      </w:r>
      <w:r>
        <w:t>WA</w:t>
      </w:r>
      <w:r w:rsidR="00694A7B" w:rsidRPr="00FB5377">
        <w:t xml:space="preserve"> </w:t>
      </w:r>
      <w:r w:rsidR="00313E55" w:rsidRPr="00FB5377">
        <w:t xml:space="preserve">| </w:t>
      </w:r>
    </w:p>
    <w:p w14:paraId="3BA3AEB2" w14:textId="51AB6350" w:rsidR="000A5CD0" w:rsidRPr="00FB5377" w:rsidRDefault="00FB5377" w:rsidP="00FB5377">
      <w:pPr>
        <w:pStyle w:val="Heading1"/>
      </w:pPr>
      <w:r w:rsidRPr="00FB5377">
        <w:t xml:space="preserve"> </w:t>
      </w:r>
      <w:r w:rsidR="005A1C15">
        <w:t>Qualifications</w:t>
      </w:r>
    </w:p>
    <w:p w14:paraId="3831FC97" w14:textId="06B9A6BF" w:rsidR="00FE724D" w:rsidRDefault="00C166F2" w:rsidP="005A1C15">
      <w:pPr>
        <w:pStyle w:val="ListParagraph"/>
        <w:numPr>
          <w:ilvl w:val="0"/>
          <w:numId w:val="3"/>
        </w:numPr>
      </w:pPr>
      <w:r w:rsidRPr="00C166F2">
        <w:t>Full-Stack Development (</w:t>
      </w:r>
      <w:r>
        <w:t>Python</w:t>
      </w:r>
      <w:r w:rsidRPr="00C166F2">
        <w:t>, React, Node.js, SQL</w:t>
      </w:r>
      <w:r>
        <w:t>, D</w:t>
      </w:r>
      <w:r w:rsidRPr="00C166F2">
        <w:t>ata Mining,</w:t>
      </w:r>
      <w:r w:rsidR="00FE724D">
        <w:t xml:space="preserve"> HTML, C/C++</w:t>
      </w:r>
      <w:r>
        <w:t>)</w:t>
      </w:r>
    </w:p>
    <w:p w14:paraId="70CCC9B9" w14:textId="4FA14695" w:rsidR="00205486" w:rsidRDefault="00205486" w:rsidP="005A1C15">
      <w:pPr>
        <w:pStyle w:val="ListParagraph"/>
        <w:numPr>
          <w:ilvl w:val="0"/>
          <w:numId w:val="3"/>
        </w:numPr>
      </w:pPr>
      <w:r>
        <w:t xml:space="preserve">Figma design, MCP integration experience in designing full stack websites: </w:t>
      </w:r>
      <w:bookmarkStart w:id="0" w:name="_Hlk215524278"/>
      <w:r w:rsidR="00302CEF">
        <w:fldChar w:fldCharType="begin"/>
      </w:r>
      <w:r w:rsidR="00302CEF">
        <w:instrText>HYPERLINK "https://github.com/SpidersSuck/Portfolio/tree/main"</w:instrText>
      </w:r>
      <w:r w:rsidR="00302CEF">
        <w:fldChar w:fldCharType="separate"/>
      </w:r>
      <w:r w:rsidRPr="00302CEF">
        <w:rPr>
          <w:rStyle w:val="Hyperlink"/>
        </w:rPr>
        <w:t>Dem</w:t>
      </w:r>
      <w:r w:rsidRPr="00302CEF">
        <w:rPr>
          <w:rStyle w:val="Hyperlink"/>
        </w:rPr>
        <w:t>o</w:t>
      </w:r>
      <w:r w:rsidRPr="00302CEF">
        <w:rPr>
          <w:rStyle w:val="Hyperlink"/>
        </w:rPr>
        <w:t xml:space="preserve"> here</w:t>
      </w:r>
      <w:r w:rsidR="00302CEF">
        <w:fldChar w:fldCharType="end"/>
      </w:r>
      <w:bookmarkEnd w:id="0"/>
    </w:p>
    <w:p w14:paraId="28587C17" w14:textId="2011DC9C" w:rsidR="00205486" w:rsidRDefault="00205486" w:rsidP="005A1C15">
      <w:pPr>
        <w:pStyle w:val="ListParagraph"/>
        <w:numPr>
          <w:ilvl w:val="0"/>
          <w:numId w:val="3"/>
        </w:numPr>
      </w:pPr>
      <w:r>
        <w:t>Nvidia certified in fundamental of deep learning, certificate</w:t>
      </w:r>
      <w:r w:rsidR="00302CEF">
        <w:t xml:space="preserve"> </w:t>
      </w:r>
      <w:hyperlink r:id="rId9" w:history="1">
        <w:r w:rsidR="00302CEF" w:rsidRPr="00302CEF">
          <w:rPr>
            <w:rStyle w:val="Hyperlink"/>
          </w:rPr>
          <w:t>here</w:t>
        </w:r>
      </w:hyperlink>
    </w:p>
    <w:p w14:paraId="7F172FA2" w14:textId="1AB7D33E" w:rsidR="00FE724D" w:rsidRDefault="00FE724D" w:rsidP="005A1C15">
      <w:pPr>
        <w:pStyle w:val="ListParagraph"/>
        <w:numPr>
          <w:ilvl w:val="0"/>
          <w:numId w:val="3"/>
        </w:numPr>
      </w:pPr>
      <w:r>
        <w:t xml:space="preserve">Built </w:t>
      </w:r>
      <w:r w:rsidR="002A3B8D">
        <w:t xml:space="preserve">campus safety </w:t>
      </w:r>
      <w:r>
        <w:t>website via Django</w:t>
      </w:r>
      <w:r w:rsidR="002A3B8D">
        <w:t>, utilizes safety resources, login, notifications, incident map</w:t>
      </w:r>
      <w:r w:rsidR="00302CEF">
        <w:t>:</w:t>
      </w:r>
      <w:r>
        <w:t xml:space="preserve"> </w:t>
      </w:r>
      <w:hyperlink r:id="rId10" w:history="1">
        <w:r w:rsidR="00205486" w:rsidRPr="00302CEF">
          <w:rPr>
            <w:rStyle w:val="Hyperlink"/>
          </w:rPr>
          <w:t>Demo here</w:t>
        </w:r>
      </w:hyperlink>
    </w:p>
    <w:p w14:paraId="52FC039D" w14:textId="1B6BA408" w:rsidR="00205486" w:rsidRDefault="00C166F2" w:rsidP="00205486">
      <w:pPr>
        <w:pStyle w:val="ListParagraph"/>
        <w:numPr>
          <w:ilvl w:val="0"/>
          <w:numId w:val="3"/>
        </w:numPr>
      </w:pPr>
      <w:r>
        <w:t>Developed Website for the Non-Profit A Woman’s Worth Community</w:t>
      </w:r>
      <w:r w:rsidR="00205486">
        <w:t xml:space="preserve"> via </w:t>
      </w:r>
      <w:proofErr w:type="spellStart"/>
      <w:r w:rsidR="00205486">
        <w:t>figma</w:t>
      </w:r>
      <w:proofErr w:type="spellEnd"/>
      <w:r w:rsidR="00205486">
        <w:t xml:space="preserve">, visual studio code </w:t>
      </w:r>
      <w:hyperlink r:id="rId11" w:history="1">
        <w:r w:rsidR="00205486" w:rsidRPr="00302CEF">
          <w:rPr>
            <w:rStyle w:val="Hyperlink"/>
          </w:rPr>
          <w:t>live project here</w:t>
        </w:r>
      </w:hyperlink>
    </w:p>
    <w:p w14:paraId="3D0DBE9F" w14:textId="1614D72B" w:rsidR="00205486" w:rsidRDefault="00205486" w:rsidP="00205486">
      <w:pPr>
        <w:pStyle w:val="ListParagraph"/>
        <w:numPr>
          <w:ilvl w:val="0"/>
          <w:numId w:val="3"/>
        </w:numPr>
      </w:pPr>
      <w:r>
        <w:t>Experience with backend and frontend UI development, and using Claude sonnet, GitHub copilot, chat GPT 5, DeepSeek, Gemini</w:t>
      </w:r>
    </w:p>
    <w:p w14:paraId="03ABC06A" w14:textId="6F01609F" w:rsidR="005A1C15" w:rsidRDefault="005A1C15" w:rsidP="005A1C15">
      <w:pPr>
        <w:pStyle w:val="ListParagraph"/>
        <w:numPr>
          <w:ilvl w:val="0"/>
          <w:numId w:val="3"/>
        </w:numPr>
      </w:pPr>
      <w:r w:rsidRPr="005A1C15">
        <w:t>Comfortable using PowerShell, Linux, and Ubuntu for system administration and scripting tasks.</w:t>
      </w:r>
    </w:p>
    <w:p w14:paraId="717283D9" w14:textId="513904CE" w:rsidR="005A1C15" w:rsidRDefault="005A1C15" w:rsidP="005A1C15">
      <w:pPr>
        <w:pStyle w:val="ListParagraph"/>
        <w:numPr>
          <w:ilvl w:val="0"/>
          <w:numId w:val="3"/>
        </w:numPr>
      </w:pPr>
      <w:r w:rsidRPr="005A1C15">
        <w:t>Knowledgeable in Haskell for functional programming and problem-solving.</w:t>
      </w:r>
    </w:p>
    <w:p w14:paraId="662E8FDD" w14:textId="629E77B2" w:rsidR="005A1C15" w:rsidRPr="005A1C15" w:rsidRDefault="005A1C15" w:rsidP="005A1C15">
      <w:pPr>
        <w:pStyle w:val="ListParagraph"/>
        <w:numPr>
          <w:ilvl w:val="0"/>
          <w:numId w:val="3"/>
        </w:numPr>
      </w:pPr>
      <w:r w:rsidRPr="005A1C15">
        <w:t>Proficient in HTML/CSS for web development and design.</w:t>
      </w:r>
    </w:p>
    <w:p w14:paraId="2351F89D" w14:textId="595C5FC3" w:rsidR="005A1C15" w:rsidRPr="005A1C15" w:rsidRDefault="005A1C15" w:rsidP="005A1C15">
      <w:pPr>
        <w:pStyle w:val="ListParagraph"/>
        <w:numPr>
          <w:ilvl w:val="0"/>
          <w:numId w:val="3"/>
        </w:numPr>
      </w:pPr>
      <w:r w:rsidRPr="005A1C15">
        <w:t>Experienced with MySQL for database management and query optimization.</w:t>
      </w:r>
    </w:p>
    <w:p w14:paraId="238037BA" w14:textId="54758D93" w:rsidR="005A1C15" w:rsidRPr="005A1C15" w:rsidRDefault="005A1C15" w:rsidP="005A1C15">
      <w:pPr>
        <w:pStyle w:val="ListParagraph"/>
        <w:numPr>
          <w:ilvl w:val="0"/>
          <w:numId w:val="3"/>
        </w:numPr>
      </w:pPr>
      <w:r w:rsidRPr="005A1C15">
        <w:t>Skilled in using WordPress for website creation and content management.</w:t>
      </w:r>
    </w:p>
    <w:p w14:paraId="10852CCB" w14:textId="6EA430A7" w:rsidR="005A1C15" w:rsidRPr="005A1C15" w:rsidRDefault="005A1C15" w:rsidP="005A1C15">
      <w:pPr>
        <w:pStyle w:val="ListParagraph"/>
        <w:numPr>
          <w:ilvl w:val="0"/>
          <w:numId w:val="3"/>
        </w:numPr>
      </w:pPr>
      <w:r w:rsidRPr="005A1C15">
        <w:t>Experienced with Git for version control and collaborative coding.</w:t>
      </w:r>
    </w:p>
    <w:p w14:paraId="1171B1F1" w14:textId="5B46EA28" w:rsidR="000A5CD0" w:rsidRDefault="005A1C15" w:rsidP="00FB5377">
      <w:pPr>
        <w:pStyle w:val="ListParagraph"/>
        <w:numPr>
          <w:ilvl w:val="0"/>
          <w:numId w:val="3"/>
        </w:numPr>
      </w:pPr>
      <w:r w:rsidRPr="005A1C15">
        <w:t>Familiar with Flash for multimedia and web-based animation.</w:t>
      </w:r>
    </w:p>
    <w:p w14:paraId="384ACBCF" w14:textId="3987A70C" w:rsidR="00AA20C7" w:rsidRPr="00864A75" w:rsidRDefault="00AA20C7" w:rsidP="00FB5377">
      <w:pPr>
        <w:pStyle w:val="ListParagraph"/>
        <w:numPr>
          <w:ilvl w:val="0"/>
          <w:numId w:val="3"/>
        </w:numPr>
      </w:pPr>
      <w:r>
        <w:t>Team Organization and Leadership</w:t>
      </w:r>
    </w:p>
    <w:p w14:paraId="51C424C5" w14:textId="7AA594F9" w:rsidR="0035013F" w:rsidRPr="00FB5377" w:rsidRDefault="00FB5377" w:rsidP="00FB5377">
      <w:pPr>
        <w:pStyle w:val="Heading1"/>
      </w:pPr>
      <w:r w:rsidRPr="00FB5377">
        <w:t xml:space="preserve"> </w:t>
      </w:r>
      <w:r w:rsidR="005A1C15" w:rsidRPr="005A1C15">
        <w:t>Microsoft &amp; Design Software</w:t>
      </w:r>
    </w:p>
    <w:p w14:paraId="6CC37893" w14:textId="20135C47" w:rsidR="000A5CD0" w:rsidRPr="00864A75" w:rsidRDefault="005A1C15" w:rsidP="00362CCC">
      <w:r>
        <w:t xml:space="preserve"> </w:t>
      </w:r>
      <w:r w:rsidRPr="005A1C15">
        <w:t>Microsoft Word | Microsoft PowerPoint | Adobe Photoshop | Adobe InDesign | Adobe Dreamweaver | Visual Studio</w:t>
      </w:r>
    </w:p>
    <w:p w14:paraId="21F58588" w14:textId="6D8B1EA7" w:rsidR="0035013F" w:rsidRPr="00FB5377" w:rsidRDefault="00FB5377" w:rsidP="00FB5377">
      <w:pPr>
        <w:pStyle w:val="Heading1"/>
      </w:pPr>
      <w:r w:rsidRPr="00FB5377">
        <w:t xml:space="preserve"> </w:t>
      </w:r>
      <w:r w:rsidR="005A1C15">
        <w:t xml:space="preserve">technichal skills </w:t>
      </w:r>
    </w:p>
    <w:p w14:paraId="63107C0F" w14:textId="5EBE525B" w:rsidR="000A5CD0" w:rsidRPr="00864A75" w:rsidRDefault="005A1C15" w:rsidP="00362CCC">
      <w:r>
        <w:t xml:space="preserve">| </w:t>
      </w:r>
      <w:r w:rsidRPr="005A1C15">
        <w:t>HTML/CSS | MySQL | WordPress | Haskell | C/C++ | GitHub | PowerShell/Linux/Ubuntu</w:t>
      </w:r>
      <w:r w:rsidR="00381447" w:rsidRPr="005A1C15">
        <w:t>| P</w:t>
      </w:r>
      <w:r w:rsidR="00381447">
        <w:t>ython</w:t>
      </w:r>
      <w:r w:rsidR="003904D5" w:rsidRPr="005A1C15">
        <w:t xml:space="preserve">| </w:t>
      </w:r>
      <w:r w:rsidR="003904D5">
        <w:t>Debugging</w:t>
      </w:r>
      <w:r w:rsidR="00FE724D">
        <w:t xml:space="preserve"> | DevOps</w:t>
      </w:r>
      <w:r w:rsidR="00302CEF">
        <w:t xml:space="preserve">| </w:t>
      </w:r>
      <w:hyperlink r:id="rId12" w:history="1">
        <w:r w:rsidR="00302CEF" w:rsidRPr="00302CEF">
          <w:rPr>
            <w:rStyle w:val="Hyperlink"/>
          </w:rPr>
          <w:t>Portfolio</w:t>
        </w:r>
      </w:hyperlink>
    </w:p>
    <w:p w14:paraId="0A743A7F" w14:textId="77777777" w:rsidR="0035013F" w:rsidRPr="00FB5377" w:rsidRDefault="00FB5377" w:rsidP="00FB5377">
      <w:pPr>
        <w:pStyle w:val="Heading1"/>
      </w:pPr>
      <w:r w:rsidRPr="00FB5377">
        <w:t xml:space="preserve"> Professional Experience</w:t>
      </w:r>
    </w:p>
    <w:p w14:paraId="059BB16E" w14:textId="40F274F2" w:rsidR="00AA20C7" w:rsidRPr="005A1C15" w:rsidRDefault="005A1C15" w:rsidP="005A1C15">
      <w:r>
        <w:rPr>
          <w:b/>
          <w:bCs/>
          <w:sz w:val="28"/>
          <w:szCs w:val="28"/>
        </w:rPr>
        <w:t xml:space="preserve">Tournament </w:t>
      </w:r>
      <w:r w:rsidRPr="005A1C15">
        <w:rPr>
          <w:b/>
          <w:bCs/>
          <w:sz w:val="28"/>
          <w:szCs w:val="28"/>
        </w:rPr>
        <w:t xml:space="preserve">Operations </w:t>
      </w:r>
      <w:r w:rsidRPr="005A1C15">
        <w:br/>
      </w:r>
      <w:r w:rsidRPr="005A1C15">
        <w:rPr>
          <w:i/>
          <w:iCs/>
        </w:rPr>
        <w:t>Tournament Golf Foundation (TGF), LPGA Events</w:t>
      </w:r>
      <w:r w:rsidRPr="005A1C15">
        <w:br/>
      </w:r>
      <w:r w:rsidRPr="005A1C15">
        <w:rPr>
          <w:i/>
          <w:iCs/>
        </w:rPr>
        <w:t>Safeway Classic &amp; Portland Classic | Columbia Edgewater Country Club &amp; Pumpkin Ridge, OR</w:t>
      </w:r>
      <w:r w:rsidRPr="005A1C15">
        <w:br/>
        <w:t xml:space="preserve">Assisted with various operational tasks including </w:t>
      </w:r>
      <w:r w:rsidR="00FE724D">
        <w:t xml:space="preserve">digital assets such as websites, and </w:t>
      </w:r>
      <w:r w:rsidR="00F82B29">
        <w:t>back-end</w:t>
      </w:r>
      <w:r w:rsidR="00FE724D">
        <w:t xml:space="preserve"> dev-ops</w:t>
      </w:r>
      <w:r w:rsidRPr="005A1C15">
        <w:t xml:space="preserve"> | Worked in collaboration with the marketing team, supporting the marketing tent and managing inventory | Provided logistical support during events, ensuring smooth operations</w:t>
      </w:r>
      <w:r w:rsidR="00FE724D">
        <w:t xml:space="preserve"> and communications</w:t>
      </w:r>
      <w:r w:rsidRPr="005A1C15">
        <w:t xml:space="preserve"> for vendors and security </w:t>
      </w:r>
    </w:p>
    <w:p w14:paraId="0E82AA54" w14:textId="4A8D4A41" w:rsidR="0035013F" w:rsidRPr="00864A75" w:rsidRDefault="00FB5377" w:rsidP="00FB5377">
      <w:pPr>
        <w:pStyle w:val="Heading1"/>
        <w:rPr>
          <w:spacing w:val="40"/>
        </w:rPr>
      </w:pPr>
      <w:r w:rsidRPr="00864A75">
        <w:t>Education</w:t>
      </w:r>
    </w:p>
    <w:p w14:paraId="65795187" w14:textId="18E5B4B2" w:rsidR="005A1C15" w:rsidRPr="005A1C15" w:rsidRDefault="005A1C15" w:rsidP="005A1C15">
      <w:pPr>
        <w:pStyle w:val="Heading2"/>
        <w:rPr>
          <w:caps/>
        </w:rPr>
      </w:pPr>
      <w:r w:rsidRPr="005A1C15">
        <w:rPr>
          <w:b/>
          <w:caps/>
        </w:rPr>
        <w:t>Bachelor of Science in Computer Science</w:t>
      </w:r>
      <w:r w:rsidRPr="005A1C15">
        <w:rPr>
          <w:caps/>
        </w:rPr>
        <w:t xml:space="preserve"> (</w:t>
      </w:r>
      <w:r w:rsidRPr="00F82B29">
        <w:rPr>
          <w:b/>
          <w:bCs w:val="0"/>
          <w:caps/>
        </w:rPr>
        <w:t>Graduation:</w:t>
      </w:r>
      <w:r w:rsidRPr="005A1C15">
        <w:rPr>
          <w:caps/>
        </w:rPr>
        <w:t xml:space="preserve"> </w:t>
      </w:r>
      <w:r w:rsidR="00C63945">
        <w:rPr>
          <w:caps/>
        </w:rPr>
        <w:t>AprIL</w:t>
      </w:r>
      <w:r w:rsidRPr="005A1C15">
        <w:rPr>
          <w:caps/>
        </w:rPr>
        <w:t xml:space="preserve"> 2026)</w:t>
      </w:r>
      <w:r w:rsidRPr="005A1C15">
        <w:rPr>
          <w:caps/>
        </w:rPr>
        <w:br/>
      </w:r>
      <w:r w:rsidRPr="005A1C15">
        <w:rPr>
          <w:i/>
          <w:iCs/>
          <w:caps/>
        </w:rPr>
        <w:t>Washington State University</w:t>
      </w:r>
    </w:p>
    <w:p w14:paraId="7A398A0C" w14:textId="77777777" w:rsidR="005A1C15" w:rsidRPr="005A1C15" w:rsidRDefault="005A1C15" w:rsidP="005A1C15">
      <w:pPr>
        <w:pStyle w:val="Heading2"/>
        <w:rPr>
          <w:caps/>
        </w:rPr>
      </w:pPr>
      <w:r w:rsidRPr="005A1C15">
        <w:rPr>
          <w:b/>
          <w:caps/>
        </w:rPr>
        <w:t>Certificate in Web Development</w:t>
      </w:r>
      <w:r w:rsidRPr="005A1C15">
        <w:rPr>
          <w:caps/>
        </w:rPr>
        <w:br/>
      </w:r>
      <w:r w:rsidRPr="005A1C15">
        <w:rPr>
          <w:i/>
          <w:iCs/>
          <w:caps/>
        </w:rPr>
        <w:t>Portland Community College</w:t>
      </w:r>
    </w:p>
    <w:p w14:paraId="0C71DEAE" w14:textId="555C25C7" w:rsidR="005A1C15" w:rsidRPr="005A1C15" w:rsidRDefault="005A1C15" w:rsidP="005A1C15">
      <w:pPr>
        <w:pStyle w:val="Heading2"/>
        <w:rPr>
          <w:caps/>
        </w:rPr>
      </w:pPr>
      <w:r w:rsidRPr="005A1C15">
        <w:rPr>
          <w:b/>
          <w:caps/>
        </w:rPr>
        <w:t>Associate</w:t>
      </w:r>
      <w:r w:rsidR="00AC7482">
        <w:rPr>
          <w:b/>
          <w:caps/>
        </w:rPr>
        <w:t>s degree</w:t>
      </w:r>
      <w:r w:rsidRPr="005A1C15">
        <w:rPr>
          <w:b/>
          <w:caps/>
        </w:rPr>
        <w:t xml:space="preserve"> in General Studies</w:t>
      </w:r>
      <w:r w:rsidRPr="005A1C15">
        <w:rPr>
          <w:caps/>
        </w:rPr>
        <w:br/>
      </w:r>
      <w:r w:rsidRPr="005A1C15">
        <w:rPr>
          <w:i/>
          <w:iCs/>
          <w:caps/>
        </w:rPr>
        <w:t>Portland Community College</w:t>
      </w:r>
    </w:p>
    <w:p w14:paraId="68E9E312" w14:textId="25E08067" w:rsidR="00870F29" w:rsidRPr="005A1C15" w:rsidRDefault="005A1C15" w:rsidP="00681F32">
      <w:pPr>
        <w:pStyle w:val="Heading2"/>
        <w:rPr>
          <w:caps/>
        </w:rPr>
      </w:pPr>
      <w:r w:rsidRPr="005A1C15">
        <w:rPr>
          <w:b/>
          <w:caps/>
        </w:rPr>
        <w:t>High School Diploma</w:t>
      </w:r>
      <w:r w:rsidRPr="005A1C15">
        <w:rPr>
          <w:caps/>
        </w:rPr>
        <w:br/>
      </w:r>
      <w:r w:rsidRPr="005A1C15">
        <w:rPr>
          <w:i/>
          <w:iCs/>
          <w:caps/>
        </w:rPr>
        <w:t>Arts and Communication Magnet Academy</w:t>
      </w:r>
      <w:r w:rsidR="00ED16FC" w:rsidRPr="00681F32">
        <w:tab/>
      </w:r>
    </w:p>
    <w:p w14:paraId="6FB90A0B" w14:textId="2EDAAE09" w:rsidR="0035013F" w:rsidRPr="00FB5377" w:rsidRDefault="00FB5377" w:rsidP="00FB5377">
      <w:pPr>
        <w:pStyle w:val="Heading1"/>
      </w:pPr>
      <w:r w:rsidRPr="00FB5377">
        <w:t xml:space="preserve"> </w:t>
      </w:r>
      <w:r w:rsidR="00F876BB" w:rsidRPr="00F876BB">
        <w:t>HONORS &amp; MEMBERSHIPS</w:t>
      </w:r>
    </w:p>
    <w:p w14:paraId="28C34667" w14:textId="12EC23E8" w:rsidR="009645A0" w:rsidRDefault="00F876BB" w:rsidP="00681F32">
      <w:r w:rsidRPr="00F876BB">
        <w:t>National Society of Black Engineers (NSBE), Washington State University | Dean's List, Portland Community College (PCC)</w:t>
      </w:r>
    </w:p>
    <w:p w14:paraId="2146B266" w14:textId="4A6529D7" w:rsidR="00F876BB" w:rsidRPr="00FB5377" w:rsidRDefault="00F876BB" w:rsidP="00F876BB">
      <w:pPr>
        <w:pStyle w:val="Heading1"/>
      </w:pPr>
      <w:r w:rsidRPr="00F876BB">
        <w:t>VOLUNTEER EXPERIENCE</w:t>
      </w:r>
      <w:r>
        <w:t>, Sports and intrests</w:t>
      </w:r>
    </w:p>
    <w:p w14:paraId="5BDA97F9" w14:textId="2B071C09" w:rsidR="00F82B29" w:rsidRPr="00302CEF" w:rsidRDefault="00F876BB" w:rsidP="00681F32">
      <w:r w:rsidRPr="00F876BB">
        <w:t>Whitman County Humane Society – Supported animal care and adoption processes</w:t>
      </w:r>
      <w:r w:rsidR="00A46420">
        <w:t xml:space="preserve"> – Interests: </w:t>
      </w:r>
      <w:r w:rsidRPr="00F876BB">
        <w:t>Golf | Squash</w:t>
      </w:r>
      <w:r w:rsidR="00302CEF">
        <w:t xml:space="preserve"> </w:t>
      </w:r>
    </w:p>
    <w:sectPr w:rsidR="00F82B29" w:rsidRPr="00302CEF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9B50B0"/>
    <w:multiLevelType w:val="hybridMultilevel"/>
    <w:tmpl w:val="49EC6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8603F"/>
    <w:multiLevelType w:val="hybridMultilevel"/>
    <w:tmpl w:val="F028C6CE"/>
    <w:lvl w:ilvl="0" w:tplc="045A6A8C">
      <w:numFmt w:val="bullet"/>
      <w:lvlText w:val=""/>
      <w:lvlJc w:val="left"/>
      <w:pPr>
        <w:ind w:left="720" w:hanging="360"/>
      </w:pPr>
      <w:rPr>
        <w:rFonts w:ascii="Gill Sans Nova Light" w:eastAsiaTheme="minorHAnsi" w:hAnsi="Gill Sans Nova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2"/>
  </w:num>
  <w:num w:numId="2" w16cid:durableId="283390146">
    <w:abstractNumId w:val="0"/>
  </w:num>
  <w:num w:numId="3" w16cid:durableId="96408090">
    <w:abstractNumId w:val="1"/>
  </w:num>
  <w:num w:numId="4" w16cid:durableId="914319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15"/>
    <w:rsid w:val="00021DA5"/>
    <w:rsid w:val="000731AA"/>
    <w:rsid w:val="000A5CD0"/>
    <w:rsid w:val="000B505C"/>
    <w:rsid w:val="000B6AF9"/>
    <w:rsid w:val="000F1AE2"/>
    <w:rsid w:val="001D78C2"/>
    <w:rsid w:val="00205486"/>
    <w:rsid w:val="0022059A"/>
    <w:rsid w:val="00235F77"/>
    <w:rsid w:val="002702D4"/>
    <w:rsid w:val="00270B58"/>
    <w:rsid w:val="00284C89"/>
    <w:rsid w:val="002A3B8D"/>
    <w:rsid w:val="002C484E"/>
    <w:rsid w:val="00302CEF"/>
    <w:rsid w:val="00313E55"/>
    <w:rsid w:val="003227BC"/>
    <w:rsid w:val="0035013F"/>
    <w:rsid w:val="00362CCC"/>
    <w:rsid w:val="00381284"/>
    <w:rsid w:val="00381447"/>
    <w:rsid w:val="00387012"/>
    <w:rsid w:val="003904D5"/>
    <w:rsid w:val="003C6BBD"/>
    <w:rsid w:val="003D3F1A"/>
    <w:rsid w:val="004272A0"/>
    <w:rsid w:val="00446145"/>
    <w:rsid w:val="004B07C0"/>
    <w:rsid w:val="004B7243"/>
    <w:rsid w:val="005173BF"/>
    <w:rsid w:val="00525F8F"/>
    <w:rsid w:val="00546C22"/>
    <w:rsid w:val="005852FD"/>
    <w:rsid w:val="005A1C15"/>
    <w:rsid w:val="005D43D7"/>
    <w:rsid w:val="005E355D"/>
    <w:rsid w:val="005F2FAC"/>
    <w:rsid w:val="005F41F8"/>
    <w:rsid w:val="00643D2E"/>
    <w:rsid w:val="006477FF"/>
    <w:rsid w:val="0066750D"/>
    <w:rsid w:val="00681F32"/>
    <w:rsid w:val="00694A7B"/>
    <w:rsid w:val="006A444B"/>
    <w:rsid w:val="006A6161"/>
    <w:rsid w:val="0073039B"/>
    <w:rsid w:val="00750687"/>
    <w:rsid w:val="00760D36"/>
    <w:rsid w:val="007775FF"/>
    <w:rsid w:val="007C6DE0"/>
    <w:rsid w:val="007D2196"/>
    <w:rsid w:val="007F2796"/>
    <w:rsid w:val="00802AC5"/>
    <w:rsid w:val="00810453"/>
    <w:rsid w:val="00846B3E"/>
    <w:rsid w:val="00864A75"/>
    <w:rsid w:val="00870F29"/>
    <w:rsid w:val="00873A28"/>
    <w:rsid w:val="00874B3D"/>
    <w:rsid w:val="008877DE"/>
    <w:rsid w:val="00890653"/>
    <w:rsid w:val="008A7BB6"/>
    <w:rsid w:val="008B40D0"/>
    <w:rsid w:val="008B7283"/>
    <w:rsid w:val="008F77CE"/>
    <w:rsid w:val="00903425"/>
    <w:rsid w:val="0091775C"/>
    <w:rsid w:val="009645A0"/>
    <w:rsid w:val="009A4F06"/>
    <w:rsid w:val="009E2034"/>
    <w:rsid w:val="00A17581"/>
    <w:rsid w:val="00A46420"/>
    <w:rsid w:val="00A6112F"/>
    <w:rsid w:val="00AA20C7"/>
    <w:rsid w:val="00AC069C"/>
    <w:rsid w:val="00AC6B56"/>
    <w:rsid w:val="00AC7482"/>
    <w:rsid w:val="00AE674A"/>
    <w:rsid w:val="00B01591"/>
    <w:rsid w:val="00B24120"/>
    <w:rsid w:val="00B3585D"/>
    <w:rsid w:val="00B3757B"/>
    <w:rsid w:val="00B45668"/>
    <w:rsid w:val="00B55CCA"/>
    <w:rsid w:val="00B57EE0"/>
    <w:rsid w:val="00B743A1"/>
    <w:rsid w:val="00BA20D1"/>
    <w:rsid w:val="00BB624A"/>
    <w:rsid w:val="00C166F2"/>
    <w:rsid w:val="00C17FA0"/>
    <w:rsid w:val="00C379BD"/>
    <w:rsid w:val="00C41344"/>
    <w:rsid w:val="00C63945"/>
    <w:rsid w:val="00C659DF"/>
    <w:rsid w:val="00C86729"/>
    <w:rsid w:val="00C87FB5"/>
    <w:rsid w:val="00CD3DC1"/>
    <w:rsid w:val="00D259E0"/>
    <w:rsid w:val="00D45817"/>
    <w:rsid w:val="00D45896"/>
    <w:rsid w:val="00D908BD"/>
    <w:rsid w:val="00E91502"/>
    <w:rsid w:val="00E92EB1"/>
    <w:rsid w:val="00E97CF1"/>
    <w:rsid w:val="00ED16FC"/>
    <w:rsid w:val="00EF3E64"/>
    <w:rsid w:val="00F11B2E"/>
    <w:rsid w:val="00F82B29"/>
    <w:rsid w:val="00F876BB"/>
    <w:rsid w:val="00FB45B6"/>
    <w:rsid w:val="00FB5377"/>
    <w:rsid w:val="00FE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D619F"/>
  <w15:chartTrackingRefBased/>
  <w15:docId w15:val="{B2802CFC-DED7-40FE-AE8F-5D86E472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paragraph" w:styleId="NormalWeb">
    <w:name w:val="Normal (Web)"/>
    <w:basedOn w:val="Normal"/>
    <w:uiPriority w:val="99"/>
    <w:semiHidden/>
    <w:unhideWhenUsed/>
    <w:rsid w:val="005A1C15"/>
    <w:rPr>
      <w:rFonts w:ascii="Times New Roman" w:hAnsi="Times New Roman" w:cs="Times New Roman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02C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3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pidersSuck/Portfolio/tree/mai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pidersSuck/Portfolio/tree/main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github.com/SpidersSuck/Portfolio/tree/main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github.com/SpidersSuck/Portfolio/tree/main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ums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211</TotalTime>
  <Pages>1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hutchins</dc:creator>
  <cp:keywords/>
  <dc:description/>
  <cp:lastModifiedBy>Hutchins, Julian</cp:lastModifiedBy>
  <cp:revision>17</cp:revision>
  <cp:lastPrinted>2025-05-31T03:59:00Z</cp:lastPrinted>
  <dcterms:created xsi:type="dcterms:W3CDTF">2025-02-03T03:21:00Z</dcterms:created>
  <dcterms:modified xsi:type="dcterms:W3CDTF">2025-12-02T07:34:00Z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